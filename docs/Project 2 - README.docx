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4CDB3" w14:textId="35115A68" w:rsidR="002F7094" w:rsidRPr="007F7BEC" w:rsidRDefault="004E14E4" w:rsidP="00270FB0">
      <w:pPr>
        <w:pStyle w:val="Title"/>
        <w:spacing w:line="480" w:lineRule="auto"/>
      </w:pPr>
      <w:sdt>
        <w:sdtPr>
          <w:alias w:val="Title"/>
          <w:tag w:val=""/>
          <w:id w:val="726351117"/>
          <w:placeholder>
            <w:docPart w:val="05F1AF93DEF0E9448AA812B5D12B512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7F7BEC" w:rsidRPr="007F7BEC">
            <w:t xml:space="preserve">CS-340 Client/Server Development – Project </w:t>
          </w:r>
          <w:r w:rsidR="00B33865">
            <w:t>Two</w:t>
          </w:r>
          <w:r w:rsidR="007F7BEC" w:rsidRPr="007F7BEC">
            <w:t xml:space="preserve"> README</w:t>
          </w:r>
        </w:sdtContent>
      </w:sdt>
    </w:p>
    <w:p w14:paraId="49840353" w14:textId="33D1E914" w:rsidR="002F7094" w:rsidRPr="007F7BEC" w:rsidRDefault="00B7417C" w:rsidP="00270FB0">
      <w:pPr>
        <w:pStyle w:val="Title"/>
        <w:spacing w:line="480" w:lineRule="auto"/>
      </w:pPr>
      <w:r w:rsidRPr="007F7BEC">
        <w:t>Eric Slutz</w:t>
      </w:r>
    </w:p>
    <w:p w14:paraId="688062F0" w14:textId="24FB7282" w:rsidR="002F7094" w:rsidRPr="007F7BEC" w:rsidRDefault="00B7417C" w:rsidP="00270FB0">
      <w:pPr>
        <w:pStyle w:val="Title"/>
        <w:spacing w:line="480" w:lineRule="auto"/>
      </w:pPr>
      <w:r w:rsidRPr="007F7BEC">
        <w:t>Southern New Hampshire University</w:t>
      </w:r>
    </w:p>
    <w:p w14:paraId="5B8FB5D5" w14:textId="77777777" w:rsidR="002F7094" w:rsidRPr="007F7BEC" w:rsidRDefault="00F90D4F" w:rsidP="001C1A6C">
      <w:pPr>
        <w:spacing w:after="0" w:line="480" w:lineRule="auto"/>
        <w:rPr>
          <w:rFonts w:ascii="Calibri" w:hAnsi="Calibri" w:cs="Calibri"/>
          <w:color w:val="000000" w:themeColor="text1"/>
        </w:rPr>
      </w:pPr>
      <w:r w:rsidRPr="007F7BEC">
        <w:rPr>
          <w:rFonts w:ascii="Calibri" w:hAnsi="Calibri" w:cs="Calibri"/>
          <w:color w:val="000000" w:themeColor="text1"/>
        </w:rPr>
        <w:br w:type="page"/>
      </w:r>
    </w:p>
    <w:sdt>
      <w:sdtPr>
        <w:rPr>
          <w:rFonts w:ascii="Calibri" w:eastAsiaTheme="minorEastAsia" w:hAnsi="Calibri" w:cs="Calibri"/>
          <w:color w:val="000000" w:themeColor="text1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rFonts w:eastAsia="Times New Roman"/>
          <w:noProof/>
          <w:kern w:val="0"/>
          <w:lang w:eastAsia="en-US"/>
        </w:rPr>
      </w:sdtEndPr>
      <w:sdtContent>
        <w:p w14:paraId="333F8FA9" w14:textId="77777777" w:rsidR="002F7094" w:rsidRPr="007F7BEC" w:rsidRDefault="00F90D4F" w:rsidP="001C1A6C">
          <w:pPr>
            <w:pStyle w:val="TOCHeading"/>
            <w:spacing w:after="0" w:line="480" w:lineRule="auto"/>
            <w:rPr>
              <w:rFonts w:ascii="Calibri" w:hAnsi="Calibri" w:cs="Calibri"/>
              <w:color w:val="000000" w:themeColor="text1"/>
              <w:szCs w:val="24"/>
            </w:rPr>
          </w:pPr>
          <w:r w:rsidRPr="007F7BEC">
            <w:rPr>
              <w:rFonts w:ascii="Calibri" w:hAnsi="Calibri" w:cs="Calibri"/>
              <w:color w:val="000000" w:themeColor="text1"/>
              <w:szCs w:val="24"/>
            </w:rPr>
            <w:t>Table of Contents</w:t>
          </w:r>
        </w:p>
        <w:p w14:paraId="2F7B035B" w14:textId="4D3098BD" w:rsidR="00BD0309" w:rsidRDefault="007F7B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F7BEC">
            <w:rPr>
              <w:rFonts w:ascii="Calibri" w:hAnsi="Calibri" w:cs="Calibri"/>
              <w:color w:val="000000" w:themeColor="text1"/>
            </w:rPr>
            <w:fldChar w:fldCharType="begin"/>
          </w:r>
          <w:r w:rsidRPr="007F7BEC">
            <w:rPr>
              <w:rFonts w:ascii="Calibri" w:hAnsi="Calibri" w:cs="Calibri"/>
              <w:color w:val="000000" w:themeColor="text1"/>
            </w:rPr>
            <w:instrText xml:space="preserve"> TOC \o "1-4" \h \z \u </w:instrText>
          </w:r>
          <w:r w:rsidRPr="007F7BEC">
            <w:rPr>
              <w:rFonts w:ascii="Calibri" w:hAnsi="Calibri" w:cs="Calibri"/>
              <w:color w:val="000000" w:themeColor="text1"/>
            </w:rPr>
            <w:fldChar w:fldCharType="separate"/>
          </w:r>
          <w:hyperlink w:anchor="_Toc132472582" w:history="1">
            <w:r w:rsidR="00BD0309" w:rsidRPr="000B522E">
              <w:rPr>
                <w:rStyle w:val="Hyperlink"/>
                <w:rFonts w:ascii="Calibri" w:hAnsi="Calibri" w:cs="Calibri"/>
                <w:noProof/>
              </w:rPr>
              <w:t>README</w:t>
            </w:r>
            <w:r w:rsidR="00BD0309">
              <w:rPr>
                <w:noProof/>
                <w:webHidden/>
              </w:rPr>
              <w:tab/>
            </w:r>
            <w:r w:rsidR="00BD0309">
              <w:rPr>
                <w:noProof/>
                <w:webHidden/>
              </w:rPr>
              <w:fldChar w:fldCharType="begin"/>
            </w:r>
            <w:r w:rsidR="00BD0309">
              <w:rPr>
                <w:noProof/>
                <w:webHidden/>
              </w:rPr>
              <w:instrText xml:space="preserve"> PAGEREF _Toc132472582 \h </w:instrText>
            </w:r>
            <w:r w:rsidR="00BD0309">
              <w:rPr>
                <w:noProof/>
                <w:webHidden/>
              </w:rPr>
            </w:r>
            <w:r w:rsidR="00BD0309">
              <w:rPr>
                <w:noProof/>
                <w:webHidden/>
              </w:rPr>
              <w:fldChar w:fldCharType="separate"/>
            </w:r>
            <w:r w:rsidR="00BD0309">
              <w:rPr>
                <w:noProof/>
                <w:webHidden/>
              </w:rPr>
              <w:t>3</w:t>
            </w:r>
            <w:r w:rsidR="00BD0309">
              <w:rPr>
                <w:noProof/>
                <w:webHidden/>
              </w:rPr>
              <w:fldChar w:fldCharType="end"/>
            </w:r>
          </w:hyperlink>
        </w:p>
        <w:p w14:paraId="1D3C78C4" w14:textId="3A2A7EA9" w:rsidR="00BD0309" w:rsidRDefault="00BD030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3" w:history="1">
            <w:r w:rsidRPr="000B522E">
              <w:rPr>
                <w:rStyle w:val="Hyperlink"/>
                <w:rFonts w:eastAsiaTheme="majorEastAsia"/>
                <w:noProof/>
              </w:rPr>
              <w:t>Dashboard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C312" w14:textId="20D3063B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4" w:history="1">
            <w:r w:rsidRPr="000B522E">
              <w:rPr>
                <w:rStyle w:val="Hyperlink"/>
                <w:rFonts w:eastAsiaTheme="majorEastAsia"/>
                <w:noProof/>
              </w:rPr>
              <w:t>Filter: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54CC9" w14:textId="67EC3404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5" w:history="1">
            <w:r w:rsidRPr="000B522E">
              <w:rPr>
                <w:rStyle w:val="Hyperlink"/>
                <w:rFonts w:eastAsiaTheme="majorEastAsia"/>
                <w:noProof/>
              </w:rPr>
              <w:t>Filter: Water Rescue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FA8E6" w14:textId="00C560BF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6" w:history="1">
            <w:r w:rsidRPr="000B522E">
              <w:rPr>
                <w:rStyle w:val="Hyperlink"/>
                <w:rFonts w:eastAsiaTheme="majorEastAsia"/>
                <w:noProof/>
              </w:rPr>
              <w:t>Filter: Mountain or Wilderness Rescue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7B09" w14:textId="2E68D2B0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7" w:history="1">
            <w:r w:rsidRPr="000B522E">
              <w:rPr>
                <w:rStyle w:val="Hyperlink"/>
                <w:rFonts w:eastAsiaTheme="majorEastAsia"/>
                <w:noProof/>
              </w:rPr>
              <w:t>Filter: Disaster or Individual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EF4C" w14:textId="25E920AA" w:rsidR="00BD0309" w:rsidRDefault="00BD030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8" w:history="1">
            <w:r w:rsidRPr="000B522E">
              <w:rPr>
                <w:rStyle w:val="Hyperlink"/>
                <w:rFonts w:eastAsiaTheme="majorEastAsia"/>
                <w:noProof/>
              </w:rPr>
              <w:t>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0728" w14:textId="6E8D2CBC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89" w:history="1">
            <w:r w:rsidRPr="000B522E">
              <w:rPr>
                <w:rStyle w:val="Hyperlink"/>
                <w:rFonts w:eastAsiaTheme="majorEastAsia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6D7D" w14:textId="5118927F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90" w:history="1">
            <w:r w:rsidRPr="000B522E">
              <w:rPr>
                <w:rStyle w:val="Hyperlink"/>
                <w:rFonts w:eastAsiaTheme="majorEastAsia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13BA" w14:textId="5213A29C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91" w:history="1">
            <w:r w:rsidRPr="000B522E">
              <w:rPr>
                <w:rStyle w:val="Hyperlink"/>
                <w:rFonts w:eastAsiaTheme="majorEastAsia"/>
                <w:noProof/>
              </w:rPr>
              <w:t>PyMongo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8CB5" w14:textId="64B649C3" w:rsidR="00BD0309" w:rsidRDefault="00BD030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92" w:history="1">
            <w:r w:rsidRPr="000B522E">
              <w:rPr>
                <w:rStyle w:val="Hyperlink"/>
                <w:rFonts w:eastAsiaTheme="majorEastAsia"/>
                <w:noProof/>
              </w:rPr>
              <w:t>Dash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AFD4" w14:textId="7334949B" w:rsidR="00BD0309" w:rsidRDefault="00BD030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93" w:history="1">
            <w:r w:rsidRPr="000B522E">
              <w:rPr>
                <w:rStyle w:val="Hyperlink"/>
                <w:rFonts w:eastAsiaTheme="majorEastAsia"/>
                <w:noProof/>
              </w:rPr>
              <w:t>Steps Taken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D3B12" w14:textId="4547AE1B" w:rsidR="00BD0309" w:rsidRDefault="00BD030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2472594" w:history="1">
            <w:r w:rsidRPr="000B522E">
              <w:rPr>
                <w:rStyle w:val="Hyperlink"/>
                <w:rFonts w:eastAsiaTheme="majorEastAsia"/>
                <w:noProof/>
              </w:rPr>
              <w:t>Challenges Encountered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AF0A" w14:textId="32600053" w:rsidR="00022983" w:rsidRPr="007F7BEC" w:rsidRDefault="007F7BEC" w:rsidP="001C1A6C">
          <w:pPr>
            <w:spacing w:after="0" w:line="480" w:lineRule="auto"/>
            <w:rPr>
              <w:rFonts w:ascii="Calibri" w:hAnsi="Calibri" w:cs="Calibri"/>
              <w:noProof/>
              <w:color w:val="000000" w:themeColor="text1"/>
            </w:rPr>
          </w:pPr>
          <w:r w:rsidRPr="007F7BEC">
            <w:rPr>
              <w:rFonts w:ascii="Calibri" w:hAnsi="Calibri" w:cs="Calibri"/>
              <w:color w:val="000000" w:themeColor="text1"/>
            </w:rPr>
            <w:fldChar w:fldCharType="end"/>
          </w:r>
        </w:p>
      </w:sdtContent>
    </w:sdt>
    <w:p w14:paraId="04D0D702" w14:textId="77777777" w:rsidR="00F60120" w:rsidRPr="007F7BEC" w:rsidRDefault="00F60120" w:rsidP="001C1A6C">
      <w:pPr>
        <w:spacing w:after="0" w:line="480" w:lineRule="auto"/>
        <w:rPr>
          <w:rFonts w:ascii="Calibri" w:hAnsi="Calibri" w:cs="Calibri"/>
          <w:color w:val="000000" w:themeColor="text1"/>
        </w:rPr>
      </w:pPr>
      <w:r w:rsidRPr="007F7BEC">
        <w:rPr>
          <w:rFonts w:ascii="Calibri" w:hAnsi="Calibri" w:cs="Calibri"/>
          <w:color w:val="000000" w:themeColor="text1"/>
        </w:rPr>
        <w:br w:type="page"/>
      </w:r>
    </w:p>
    <w:p w14:paraId="5638332F" w14:textId="6D556E0C" w:rsidR="007F7BEC" w:rsidRDefault="007F7BEC" w:rsidP="001C1A6C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ascii="Calibri" w:eastAsia="Times New Roman" w:hAnsi="Calibri" w:cs="Calibri"/>
          <w:color w:val="000000" w:themeColor="text1"/>
        </w:rPr>
      </w:pPr>
      <w:bookmarkStart w:id="0" w:name="_Toc132472582"/>
      <w:r w:rsidRPr="007F7BEC">
        <w:rPr>
          <w:rFonts w:ascii="Calibri" w:eastAsia="Times New Roman" w:hAnsi="Calibri" w:cs="Calibri"/>
          <w:color w:val="000000" w:themeColor="text1"/>
        </w:rPr>
        <w:lastRenderedPageBreak/>
        <w:t>README</w:t>
      </w:r>
      <w:bookmarkEnd w:id="0"/>
    </w:p>
    <w:p w14:paraId="11645564" w14:textId="1B9F2C47" w:rsidR="00EE62C2" w:rsidRDefault="000564F6" w:rsidP="001C1A6C">
      <w:pPr>
        <w:pStyle w:val="Heading2"/>
        <w:spacing w:after="0" w:line="480" w:lineRule="auto"/>
      </w:pPr>
      <w:bookmarkStart w:id="1" w:name="_Toc132472583"/>
      <w:r>
        <w:t>Dashboard Functionality</w:t>
      </w:r>
      <w:bookmarkEnd w:id="1"/>
    </w:p>
    <w:p w14:paraId="74414996" w14:textId="7E48654A" w:rsidR="000564F6" w:rsidRDefault="000270E4" w:rsidP="001C1A6C">
      <w:pPr>
        <w:pStyle w:val="Heading3"/>
        <w:spacing w:after="0" w:line="480" w:lineRule="auto"/>
      </w:pPr>
      <w:bookmarkStart w:id="2" w:name="_Toc132472584"/>
      <w:r>
        <w:t>Filter: All</w:t>
      </w:r>
      <w:bookmarkEnd w:id="2"/>
    </w:p>
    <w:p w14:paraId="73AC0810" w14:textId="5CA08AFE" w:rsidR="00002B71" w:rsidRDefault="00002B71" w:rsidP="00A26CAB">
      <w:pPr>
        <w:spacing w:after="0"/>
      </w:pPr>
      <w:r>
        <w:t>This resets the filter and displays all animals in the tabl</w:t>
      </w:r>
      <w:r w:rsidR="00F35BEF">
        <w:t>e, updating the widgets accordingly.</w:t>
      </w:r>
    </w:p>
    <w:p w14:paraId="35629994" w14:textId="77777777" w:rsidR="00955A4B" w:rsidRDefault="002A4423" w:rsidP="001C1A6C">
      <w:pPr>
        <w:spacing w:after="0" w:line="480" w:lineRule="auto"/>
      </w:pPr>
      <w:r>
        <w:rPr>
          <w:noProof/>
        </w:rPr>
        <w:drawing>
          <wp:inline distT="0" distB="0" distL="0" distR="0" wp14:anchorId="617177F8" wp14:editId="0BC016C5">
            <wp:extent cx="4498848" cy="3337560"/>
            <wp:effectExtent l="0" t="0" r="0" b="2540"/>
            <wp:docPr id="793653540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3540" name="Picture 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B37" w14:textId="3F04C767" w:rsidR="00C11525" w:rsidRPr="00002B71" w:rsidRDefault="002A4423" w:rsidP="001C1A6C">
      <w:pPr>
        <w:spacing w:after="0" w:line="480" w:lineRule="auto"/>
      </w:pPr>
      <w:r>
        <w:rPr>
          <w:noProof/>
        </w:rPr>
        <w:drawing>
          <wp:inline distT="0" distB="0" distL="0" distR="0" wp14:anchorId="569D1BB5" wp14:editId="6336376A">
            <wp:extent cx="4544568" cy="3337560"/>
            <wp:effectExtent l="0" t="0" r="2540" b="2540"/>
            <wp:docPr id="1121649323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49323" name="Picture 2" descr="Char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C2A" w14:textId="7C1F27AD" w:rsidR="000270E4" w:rsidRDefault="00E35517" w:rsidP="001C1A6C">
      <w:pPr>
        <w:pStyle w:val="Heading3"/>
        <w:spacing w:after="0" w:line="480" w:lineRule="auto"/>
      </w:pPr>
      <w:bookmarkStart w:id="3" w:name="_Toc132472585"/>
      <w:r>
        <w:lastRenderedPageBreak/>
        <w:t xml:space="preserve">Filter: </w:t>
      </w:r>
      <w:r w:rsidRPr="00E35517">
        <w:t>Water Rescue</w:t>
      </w:r>
      <w:bookmarkEnd w:id="3"/>
    </w:p>
    <w:p w14:paraId="7D5A95BF" w14:textId="151F2F72" w:rsidR="00F35BEF" w:rsidRDefault="00F35BEF" w:rsidP="001C1A6C">
      <w:pPr>
        <w:spacing w:after="0" w:line="480" w:lineRule="auto"/>
      </w:pPr>
      <w:r>
        <w:t>This filter</w:t>
      </w:r>
      <w:r>
        <w:t xml:space="preserve">s to </w:t>
      </w:r>
      <w:r>
        <w:t xml:space="preserve">display </w:t>
      </w:r>
      <w:r>
        <w:t>dogs that meet the requirements for water rescue</w:t>
      </w:r>
      <w:r>
        <w:t xml:space="preserve"> in the table, updating the widgets accordingly.</w:t>
      </w:r>
    </w:p>
    <w:p w14:paraId="296912D9" w14:textId="77777777" w:rsidR="00955A4B" w:rsidRDefault="002A4423" w:rsidP="001C1A6C">
      <w:pPr>
        <w:spacing w:after="0" w:line="480" w:lineRule="auto"/>
      </w:pPr>
      <w:r>
        <w:rPr>
          <w:noProof/>
        </w:rPr>
        <w:drawing>
          <wp:inline distT="0" distB="0" distL="0" distR="0" wp14:anchorId="58FBA724" wp14:editId="31F8D206">
            <wp:extent cx="4599432" cy="3337560"/>
            <wp:effectExtent l="0" t="0" r="0" b="2540"/>
            <wp:docPr id="124829126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91266" name="Picture 1" descr="Graphical user interface, application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6A1" w14:textId="752F0F40" w:rsidR="00C11525" w:rsidRPr="00F35BEF" w:rsidRDefault="00900C15" w:rsidP="001C1A6C">
      <w:pPr>
        <w:spacing w:after="0" w:line="480" w:lineRule="auto"/>
      </w:pPr>
      <w:r>
        <w:rPr>
          <w:noProof/>
        </w:rPr>
        <w:drawing>
          <wp:inline distT="0" distB="0" distL="0" distR="0" wp14:anchorId="41119605" wp14:editId="319DF4F7">
            <wp:extent cx="4498848" cy="3337560"/>
            <wp:effectExtent l="0" t="0" r="0" b="2540"/>
            <wp:docPr id="65142208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208" name="Picture 6" descr="Char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B91" w14:textId="5BB617C1" w:rsidR="00E35517" w:rsidRDefault="00E35517" w:rsidP="001C1A6C">
      <w:pPr>
        <w:pStyle w:val="Heading3"/>
        <w:spacing w:after="0" w:line="480" w:lineRule="auto"/>
      </w:pPr>
      <w:bookmarkStart w:id="4" w:name="_Toc132472586"/>
      <w:r>
        <w:lastRenderedPageBreak/>
        <w:t xml:space="preserve">Filter: </w:t>
      </w:r>
      <w:r w:rsidR="00E04E88" w:rsidRPr="00E04E88">
        <w:t>Mountain or Wilderness Rescue</w:t>
      </w:r>
      <w:bookmarkEnd w:id="4"/>
    </w:p>
    <w:p w14:paraId="3E3DD628" w14:textId="03364BC6" w:rsidR="00F35BEF" w:rsidRDefault="00F35BEF" w:rsidP="001C1A6C">
      <w:pPr>
        <w:spacing w:after="0" w:line="480" w:lineRule="auto"/>
      </w:pPr>
      <w:r>
        <w:t xml:space="preserve">This filters to display dogs that meet the requirements for </w:t>
      </w:r>
      <w:r>
        <w:t>mountain or wilderness</w:t>
      </w:r>
      <w:r>
        <w:t xml:space="preserve"> rescue in the table, updating the widgets accordingly.</w:t>
      </w:r>
    </w:p>
    <w:p w14:paraId="76389EBF" w14:textId="77777777" w:rsidR="00955A4B" w:rsidRDefault="00E13F55" w:rsidP="001C1A6C">
      <w:pPr>
        <w:spacing w:after="0" w:line="480" w:lineRule="auto"/>
      </w:pPr>
      <w:r>
        <w:rPr>
          <w:noProof/>
        </w:rPr>
        <w:drawing>
          <wp:inline distT="0" distB="0" distL="0" distR="0" wp14:anchorId="6C7CEA7A" wp14:editId="13CB77D5">
            <wp:extent cx="4526280" cy="3337560"/>
            <wp:effectExtent l="0" t="0" r="0" b="2540"/>
            <wp:docPr id="541338617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38617" name="Picture 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F8F2" w14:textId="56A7962A" w:rsidR="00C11525" w:rsidRPr="00F35BEF" w:rsidRDefault="00900C15" w:rsidP="001C1A6C">
      <w:pPr>
        <w:spacing w:after="0" w:line="480" w:lineRule="auto"/>
      </w:pPr>
      <w:r>
        <w:rPr>
          <w:noProof/>
        </w:rPr>
        <w:drawing>
          <wp:inline distT="0" distB="0" distL="0" distR="0" wp14:anchorId="37D9048D" wp14:editId="7FC0E085">
            <wp:extent cx="4818888" cy="3337560"/>
            <wp:effectExtent l="0" t="0" r="0" b="2540"/>
            <wp:docPr id="2106363722" name="Picture 7" descr="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3722" name="Picture 7" descr="Char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78E" w14:textId="79FA57E1" w:rsidR="00E04E88" w:rsidRDefault="00E04E88" w:rsidP="001C1A6C">
      <w:pPr>
        <w:pStyle w:val="Heading3"/>
        <w:spacing w:after="0" w:line="480" w:lineRule="auto"/>
      </w:pPr>
      <w:bookmarkStart w:id="5" w:name="_Toc132472587"/>
      <w:r>
        <w:lastRenderedPageBreak/>
        <w:t xml:space="preserve">Filter: </w:t>
      </w:r>
      <w:r w:rsidRPr="00E04E88">
        <w:t>Disaster or Individual Tracking</w:t>
      </w:r>
      <w:bookmarkEnd w:id="5"/>
    </w:p>
    <w:p w14:paraId="61E0407E" w14:textId="021431A5" w:rsidR="00F35BEF" w:rsidRDefault="00F35BEF" w:rsidP="001C1A6C">
      <w:pPr>
        <w:spacing w:after="0" w:line="480" w:lineRule="auto"/>
      </w:pPr>
      <w:r>
        <w:t xml:space="preserve">This filters to display dogs that meet the requirements for </w:t>
      </w:r>
      <w:r>
        <w:t>disaster or individual tracking</w:t>
      </w:r>
      <w:r>
        <w:t xml:space="preserve"> in the table, updating the widgets accordingly.</w:t>
      </w:r>
    </w:p>
    <w:p w14:paraId="0EF7E20C" w14:textId="77777777" w:rsidR="00955A4B" w:rsidRDefault="00E13F55" w:rsidP="001C1A6C">
      <w:pPr>
        <w:spacing w:after="0" w:line="480" w:lineRule="auto"/>
      </w:pPr>
      <w:r>
        <w:rPr>
          <w:noProof/>
        </w:rPr>
        <w:drawing>
          <wp:inline distT="0" distB="0" distL="0" distR="0" wp14:anchorId="4142EFA8" wp14:editId="231C323D">
            <wp:extent cx="4434840" cy="3337560"/>
            <wp:effectExtent l="0" t="0" r="0" b="2540"/>
            <wp:docPr id="1771458929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929" name="Picture 4" descr="Graphical user interface, 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C1EC" w14:textId="258C35C7" w:rsidR="00F35BEF" w:rsidRDefault="00E56D0D" w:rsidP="001C1A6C">
      <w:pPr>
        <w:spacing w:after="0" w:line="480" w:lineRule="auto"/>
      </w:pPr>
      <w:r>
        <w:rPr>
          <w:noProof/>
        </w:rPr>
        <w:drawing>
          <wp:inline distT="0" distB="0" distL="0" distR="0" wp14:anchorId="0E69E06C" wp14:editId="1AD2C6AA">
            <wp:extent cx="4480560" cy="3337560"/>
            <wp:effectExtent l="0" t="0" r="2540" b="2540"/>
            <wp:docPr id="342180160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80160" name="Picture 8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D69" w14:textId="4525D78B" w:rsidR="00955A4B" w:rsidRDefault="00955A4B" w:rsidP="001C1A6C">
      <w:pPr>
        <w:pStyle w:val="Heading2"/>
        <w:spacing w:after="0" w:line="480" w:lineRule="auto"/>
      </w:pPr>
      <w:bookmarkStart w:id="6" w:name="_Toc132472588"/>
      <w:r>
        <w:lastRenderedPageBreak/>
        <w:t>Tools Used</w:t>
      </w:r>
      <w:bookmarkEnd w:id="6"/>
    </w:p>
    <w:p w14:paraId="52D36FC7" w14:textId="68DC8D2F" w:rsidR="00374D58" w:rsidRDefault="00CA0356" w:rsidP="001C1A6C">
      <w:pPr>
        <w:pStyle w:val="Heading3"/>
        <w:spacing w:after="0" w:line="480" w:lineRule="auto"/>
      </w:pPr>
      <w:bookmarkStart w:id="7" w:name="_Toc132472589"/>
      <w:r>
        <w:t>MongoDB</w:t>
      </w:r>
      <w:bookmarkEnd w:id="7"/>
    </w:p>
    <w:p w14:paraId="774F12D3" w14:textId="00DED69D" w:rsidR="00D10DD0" w:rsidRDefault="009A4968" w:rsidP="001C1A6C">
      <w:pPr>
        <w:spacing w:after="0" w:line="480" w:lineRule="auto"/>
      </w:pPr>
      <w:hyperlink r:id="rId17" w:history="1">
        <w:r w:rsidRPr="004F2170">
          <w:rPr>
            <w:rStyle w:val="Hyperlink"/>
          </w:rPr>
          <w:t>https://www.mongodb.com</w:t>
        </w:r>
      </w:hyperlink>
    </w:p>
    <w:p w14:paraId="1669A7A1" w14:textId="0D842AA7" w:rsidR="009A4968" w:rsidRDefault="00222A69" w:rsidP="001C1A6C">
      <w:pPr>
        <w:spacing w:after="0" w:line="480" w:lineRule="auto"/>
      </w:pPr>
      <w:r>
        <w:t xml:space="preserve">MongoDB is a good choice for use with frontend programs.  </w:t>
      </w:r>
      <w:r w:rsidR="003F737C">
        <w:t xml:space="preserve">Instead of having to define columns and rows, each record is stored as a document </w:t>
      </w:r>
      <w:r w:rsidR="00E36608">
        <w:t>containing all of its own properties and values.</w:t>
      </w:r>
      <w:r w:rsidR="0022449A">
        <w:t xml:space="preserve">  This lends itself well to </w:t>
      </w:r>
      <w:r w:rsidR="00302FB1">
        <w:t>creating interactive dashboards for displaying data.</w:t>
      </w:r>
    </w:p>
    <w:p w14:paraId="207ECDD2" w14:textId="4CCB194C" w:rsidR="009A4968" w:rsidRDefault="009A4968" w:rsidP="001C1A6C">
      <w:pPr>
        <w:pStyle w:val="Heading3"/>
        <w:spacing w:after="0" w:line="480" w:lineRule="auto"/>
      </w:pPr>
      <w:bookmarkStart w:id="8" w:name="_Toc132472590"/>
      <w:r>
        <w:t>Python</w:t>
      </w:r>
      <w:bookmarkEnd w:id="8"/>
    </w:p>
    <w:p w14:paraId="55C736EA" w14:textId="50FB0794" w:rsidR="009F3C43" w:rsidRDefault="009F3C43" w:rsidP="001C1A6C">
      <w:pPr>
        <w:spacing w:after="0" w:line="480" w:lineRule="auto"/>
      </w:pPr>
      <w:hyperlink r:id="rId18" w:history="1">
        <w:r w:rsidRPr="004F2170">
          <w:rPr>
            <w:rStyle w:val="Hyperlink"/>
          </w:rPr>
          <w:t>https://www.python.org</w:t>
        </w:r>
      </w:hyperlink>
    </w:p>
    <w:p w14:paraId="2BC6FD9F" w14:textId="4897C965" w:rsidR="009F3C43" w:rsidRDefault="00302FB1" w:rsidP="001C1A6C">
      <w:pPr>
        <w:spacing w:after="0" w:line="480" w:lineRule="auto"/>
      </w:pPr>
      <w:r>
        <w:t xml:space="preserve">Python was chosen for this project </w:t>
      </w:r>
      <w:r w:rsidR="00703E09">
        <w:t>due to its ease of use and the wide availability of support and add on features and libraries.</w:t>
      </w:r>
    </w:p>
    <w:p w14:paraId="37CACF38" w14:textId="5882D577" w:rsidR="00AE41A8" w:rsidRDefault="00AE41A8" w:rsidP="001C1A6C">
      <w:pPr>
        <w:pStyle w:val="Heading3"/>
        <w:spacing w:after="0" w:line="480" w:lineRule="auto"/>
      </w:pPr>
      <w:bookmarkStart w:id="9" w:name="_Toc132472591"/>
      <w:proofErr w:type="spellStart"/>
      <w:r>
        <w:t>PyMongo</w:t>
      </w:r>
      <w:bookmarkEnd w:id="9"/>
      <w:proofErr w:type="spellEnd"/>
    </w:p>
    <w:p w14:paraId="059663CA" w14:textId="381D7EE9" w:rsidR="00AE41A8" w:rsidRDefault="00AE41A8" w:rsidP="001C1A6C">
      <w:pPr>
        <w:spacing w:after="0" w:line="480" w:lineRule="auto"/>
      </w:pPr>
      <w:hyperlink r:id="rId19" w:history="1">
        <w:r w:rsidRPr="004F2170">
          <w:rPr>
            <w:rStyle w:val="Hyperlink"/>
          </w:rPr>
          <w:t>https://pymongo.readthedocs.io/en/stable/</w:t>
        </w:r>
      </w:hyperlink>
    </w:p>
    <w:p w14:paraId="2C72F783" w14:textId="0A009D6D" w:rsidR="00AE41A8" w:rsidRPr="009F3C43" w:rsidRDefault="00703E09" w:rsidP="001C1A6C">
      <w:pPr>
        <w:spacing w:after="0" w:line="480" w:lineRule="auto"/>
      </w:pPr>
      <w:proofErr w:type="spellStart"/>
      <w:r>
        <w:t>PyMongo</w:t>
      </w:r>
      <w:proofErr w:type="spellEnd"/>
      <w:r>
        <w:t xml:space="preserve"> is the recommend driver for using Python to interact with </w:t>
      </w:r>
      <w:proofErr w:type="spellStart"/>
      <w:r>
        <w:t>MongoDb</w:t>
      </w:r>
      <w:proofErr w:type="spellEnd"/>
      <w:r>
        <w:t>.</w:t>
      </w:r>
    </w:p>
    <w:p w14:paraId="1D6ABD34" w14:textId="330080E4" w:rsidR="00CA0356" w:rsidRDefault="00CA0356" w:rsidP="001C1A6C">
      <w:pPr>
        <w:pStyle w:val="Heading3"/>
        <w:spacing w:after="0" w:line="480" w:lineRule="auto"/>
      </w:pPr>
      <w:bookmarkStart w:id="10" w:name="_Toc132472592"/>
      <w:r>
        <w:t>Dash Framework</w:t>
      </w:r>
      <w:bookmarkEnd w:id="10"/>
    </w:p>
    <w:p w14:paraId="3ABF649E" w14:textId="36F1DC61" w:rsidR="009A4968" w:rsidRDefault="009A4968" w:rsidP="001C1A6C">
      <w:pPr>
        <w:spacing w:after="0" w:line="480" w:lineRule="auto"/>
      </w:pPr>
      <w:hyperlink r:id="rId20" w:history="1">
        <w:r w:rsidRPr="004F2170">
          <w:rPr>
            <w:rStyle w:val="Hyperlink"/>
          </w:rPr>
          <w:t>https://plotly.com/dash/</w:t>
        </w:r>
      </w:hyperlink>
    </w:p>
    <w:p w14:paraId="43034004" w14:textId="71488CFE" w:rsidR="009A4968" w:rsidRPr="009A4968" w:rsidRDefault="00E90BBA" w:rsidP="001C1A6C">
      <w:pPr>
        <w:spacing w:after="0" w:line="480" w:lineRule="auto"/>
      </w:pPr>
      <w:r>
        <w:t xml:space="preserve">Dash is a Python framework that </w:t>
      </w:r>
      <w:r w:rsidR="0021652F">
        <w:t xml:space="preserve">works well for creating </w:t>
      </w:r>
      <w:r w:rsidR="00E848DD">
        <w:t>web-based</w:t>
      </w:r>
      <w:r w:rsidR="0021652F">
        <w:t xml:space="preserve"> dashboards to display data.</w:t>
      </w:r>
    </w:p>
    <w:p w14:paraId="1C6C3975" w14:textId="5148CDAA" w:rsidR="00955A4B" w:rsidRDefault="00955A4B" w:rsidP="001C1A6C">
      <w:pPr>
        <w:pStyle w:val="Heading2"/>
        <w:spacing w:after="0" w:line="480" w:lineRule="auto"/>
      </w:pPr>
      <w:bookmarkStart w:id="11" w:name="_Toc132472593"/>
      <w:r>
        <w:t>Steps Taken</w:t>
      </w:r>
      <w:bookmarkEnd w:id="11"/>
    </w:p>
    <w:p w14:paraId="42967B6F" w14:textId="40B3B45E" w:rsidR="00374D58" w:rsidRDefault="00E848DD" w:rsidP="001C1A6C">
      <w:pPr>
        <w:pStyle w:val="ListParagraph"/>
        <w:numPr>
          <w:ilvl w:val="0"/>
          <w:numId w:val="30"/>
        </w:numPr>
        <w:spacing w:after="0" w:line="480" w:lineRule="auto"/>
      </w:pPr>
      <w:r>
        <w:t xml:space="preserve">Import animal shelter data </w:t>
      </w:r>
      <w:r w:rsidR="004D45CA">
        <w:t>into a MongoDB database.</w:t>
      </w:r>
    </w:p>
    <w:p w14:paraId="07B8341B" w14:textId="60A672B0" w:rsidR="004D45CA" w:rsidRDefault="004D45CA" w:rsidP="001C1A6C">
      <w:pPr>
        <w:pStyle w:val="ListParagraph"/>
        <w:numPr>
          <w:ilvl w:val="0"/>
          <w:numId w:val="30"/>
        </w:numPr>
        <w:spacing w:after="0" w:line="480" w:lineRule="auto"/>
      </w:pPr>
      <w:r>
        <w:t>Create</w:t>
      </w:r>
      <w:r w:rsidR="0094001B">
        <w:t>/use</w:t>
      </w:r>
      <w:r>
        <w:t xml:space="preserve"> a CRUD module</w:t>
      </w:r>
      <w:r w:rsidR="0094001B">
        <w:t xml:space="preserve"> to connect to the database using Python</w:t>
      </w:r>
      <w:r w:rsidR="00E85B00">
        <w:t>.</w:t>
      </w:r>
    </w:p>
    <w:p w14:paraId="72AC1124" w14:textId="72D03991" w:rsidR="00724895" w:rsidRPr="00374D58" w:rsidRDefault="00724895" w:rsidP="001C1A6C">
      <w:pPr>
        <w:pStyle w:val="ListParagraph"/>
        <w:numPr>
          <w:ilvl w:val="0"/>
          <w:numId w:val="30"/>
        </w:numPr>
        <w:spacing w:after="0" w:line="480" w:lineRule="auto"/>
      </w:pPr>
      <w:r>
        <w:t xml:space="preserve">Build a </w:t>
      </w:r>
      <w:r w:rsidR="00E85B00">
        <w:t xml:space="preserve">frontend dashboard using Dash to display </w:t>
      </w:r>
      <w:r w:rsidR="00A46E3E">
        <w:t>documents from the database.</w:t>
      </w:r>
    </w:p>
    <w:p w14:paraId="5F733880" w14:textId="7140939D" w:rsidR="00374D58" w:rsidRDefault="00374D58" w:rsidP="001C1A6C">
      <w:pPr>
        <w:pStyle w:val="Heading2"/>
        <w:spacing w:after="0" w:line="480" w:lineRule="auto"/>
      </w:pPr>
      <w:bookmarkStart w:id="12" w:name="_Toc132472594"/>
      <w:r>
        <w:t>Challenges Encountered</w:t>
      </w:r>
      <w:bookmarkEnd w:id="12"/>
    </w:p>
    <w:p w14:paraId="7D5462D6" w14:textId="685B21A2" w:rsidR="00374D58" w:rsidRPr="00374D58" w:rsidRDefault="00A46E3E" w:rsidP="001C1A6C">
      <w:pPr>
        <w:spacing w:after="0" w:line="480" w:lineRule="auto"/>
      </w:pPr>
      <w:r>
        <w:t>I encountered many challenges during this process, far more than</w:t>
      </w:r>
      <w:r w:rsidR="008D3A99">
        <w:t xml:space="preserve"> I should have experienced building this simple dashboard.</w:t>
      </w:r>
      <w:r w:rsidR="00E04281">
        <w:t xml:space="preserve">  Some of that is due to a lack a familiarity building a frontend </w:t>
      </w:r>
      <w:r w:rsidR="00E04281">
        <w:lastRenderedPageBreak/>
        <w:t>using Python or Dash</w:t>
      </w:r>
      <w:r w:rsidR="00D85BA4">
        <w:t>.  Another part is using out-of-date versions of all of these tools</w:t>
      </w:r>
      <w:r w:rsidR="002E1502">
        <w:t xml:space="preserve"> and therefore being forced to use </w:t>
      </w:r>
      <w:proofErr w:type="spellStart"/>
      <w:r w:rsidR="002E1502">
        <w:t>Ap</w:t>
      </w:r>
      <w:r w:rsidR="00F6731A">
        <w:t>porto</w:t>
      </w:r>
      <w:proofErr w:type="spellEnd"/>
      <w:r w:rsidR="00F6731A">
        <w:t xml:space="preserve"> to make sure all the correct versions were used</w:t>
      </w:r>
      <w:r w:rsidR="001B5DE8">
        <w:t xml:space="preserve">.  </w:t>
      </w:r>
      <w:proofErr w:type="spellStart"/>
      <w:r w:rsidR="001B5DE8">
        <w:t>Apporto</w:t>
      </w:r>
      <w:proofErr w:type="spellEnd"/>
      <w:r w:rsidR="001B5DE8">
        <w:t xml:space="preserve"> can be annoying and slow down the development process, which is why I try to avoid it if possible.</w:t>
      </w:r>
      <w:r w:rsidR="00E24E1F">
        <w:t xml:space="preserve">  By far the biggest challenge was using </w:t>
      </w:r>
      <w:proofErr w:type="spellStart"/>
      <w:r w:rsidR="00E24E1F">
        <w:t>Jupyter</w:t>
      </w:r>
      <w:proofErr w:type="spellEnd"/>
      <w:r w:rsidR="00E24E1F">
        <w:t xml:space="preserve"> Notebook.  It was a terrible experience </w:t>
      </w:r>
      <w:r w:rsidR="001B698C">
        <w:t>that made the project unnecessarily more difficult</w:t>
      </w:r>
      <w:r w:rsidR="00631E90">
        <w:t xml:space="preserve"> and it’s not clear why it was needed </w:t>
      </w:r>
      <w:r w:rsidR="001077AF">
        <w:t>or chosen for this class.</w:t>
      </w:r>
      <w:r w:rsidR="00BC3412">
        <w:t xml:space="preserve">  These challenges were overcome </w:t>
      </w:r>
      <w:r w:rsidR="00E768D3">
        <w:t>by pushing through</w:t>
      </w:r>
      <w:r w:rsidR="00A45E45">
        <w:t xml:space="preserve"> and trying variations until I got it to work the way I wanted.</w:t>
      </w:r>
    </w:p>
    <w:sectPr w:rsidR="00374D58" w:rsidRPr="00374D58">
      <w:headerReference w:type="default" r:id="rId21"/>
      <w:headerReference w:type="first" r:id="rId22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63DB2" w14:textId="77777777" w:rsidR="00B7417C" w:rsidRDefault="00B7417C" w:rsidP="006E54D6">
      <w:r>
        <w:separator/>
      </w:r>
    </w:p>
  </w:endnote>
  <w:endnote w:type="continuationSeparator" w:id="0">
    <w:p w14:paraId="43C10212" w14:textId="77777777" w:rsidR="00B7417C" w:rsidRDefault="00B7417C" w:rsidP="006E5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ont44">
    <w:altName w:val="Calibri"/>
    <w:panose1 w:val="020B0604020202020204"/>
    <w:charset w:val="00"/>
    <w:family w:val="auto"/>
    <w:notTrueType/>
    <w:pitch w:val="default"/>
  </w:font>
  <w:font w:name="font1626">
    <w:altName w:val="Calibri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4FA6" w14:textId="77777777" w:rsidR="00B7417C" w:rsidRDefault="00B7417C" w:rsidP="006E54D6">
      <w:r>
        <w:separator/>
      </w:r>
    </w:p>
  </w:footnote>
  <w:footnote w:type="continuationSeparator" w:id="0">
    <w:p w14:paraId="6A3ACBE6" w14:textId="77777777" w:rsidR="00B7417C" w:rsidRDefault="00B7417C" w:rsidP="006E5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0C3BC" w14:textId="18C44BBA" w:rsidR="002F7094" w:rsidRDefault="004E14E4" w:rsidP="006E54D6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881211F3F318114293CC55FE101EDCF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33865">
          <w:rPr>
            <w:rStyle w:val="Strong"/>
          </w:rPr>
          <w:t>Project Two README</w:t>
        </w:r>
      </w:sdtContent>
    </w:sdt>
    <w:r w:rsidR="00F90D4F">
      <w:rPr>
        <w:rStyle w:val="Strong"/>
      </w:rPr>
      <w:t xml:space="preserve"> </w:t>
    </w:r>
    <w:r w:rsidR="007F7BEC">
      <w:rPr>
        <w:noProof/>
      </w:rPr>
      <w:drawing>
        <wp:anchor distT="0" distB="0" distL="114300" distR="114300" simplePos="0" relativeHeight="251660288" behindDoc="0" locked="0" layoutInCell="1" allowOverlap="1" wp14:anchorId="66BF3637" wp14:editId="0162AE41">
          <wp:simplePos x="0" y="0"/>
          <wp:positionH relativeFrom="column">
            <wp:align>center</wp:align>
          </wp:positionH>
          <wp:positionV relativeFrom="page">
            <wp:posOffset>228600</wp:posOffset>
          </wp:positionV>
          <wp:extent cx="786384" cy="438912"/>
          <wp:effectExtent l="0" t="0" r="0" b="0"/>
          <wp:wrapNone/>
          <wp:docPr id="4" name="Picture 4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384" cy="4389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0D4F">
      <w:rPr>
        <w:rStyle w:val="Strong"/>
      </w:rPr>
      <w:ptab w:relativeTo="margin" w:alignment="right" w:leader="none"/>
    </w:r>
    <w:r w:rsidR="00F90D4F">
      <w:rPr>
        <w:rStyle w:val="Strong"/>
      </w:rPr>
      <w:fldChar w:fldCharType="begin"/>
    </w:r>
    <w:r w:rsidR="00F90D4F">
      <w:rPr>
        <w:rStyle w:val="Strong"/>
      </w:rPr>
      <w:instrText xml:space="preserve"> PAGE   \* MERGEFORMAT </w:instrText>
    </w:r>
    <w:r w:rsidR="00F90D4F">
      <w:rPr>
        <w:rStyle w:val="Strong"/>
      </w:rPr>
      <w:fldChar w:fldCharType="separate"/>
    </w:r>
    <w:r w:rsidR="00F90D4F">
      <w:rPr>
        <w:rStyle w:val="Strong"/>
        <w:noProof/>
      </w:rPr>
      <w:t>9</w:t>
    </w:r>
    <w:r w:rsidR="00F90D4F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6EBAD" w14:textId="200412A7" w:rsidR="002F7094" w:rsidRDefault="00F90D4F" w:rsidP="006E54D6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ABD797190FD27D4D96A419C7A38B71A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603F65">
          <w:rPr>
            <w:rStyle w:val="Strong"/>
          </w:rPr>
          <w:t xml:space="preserve">Project </w:t>
        </w:r>
        <w:r w:rsidR="00B33865">
          <w:rPr>
            <w:rStyle w:val="Strong"/>
          </w:rPr>
          <w:t>Two</w:t>
        </w:r>
        <w:r w:rsidR="007F7BEC">
          <w:rPr>
            <w:rStyle w:val="Strong"/>
          </w:rPr>
          <w:t xml:space="preserve"> README</w:t>
        </w:r>
      </w:sdtContent>
    </w:sdt>
    <w:r w:rsidR="007F7BEC">
      <w:rPr>
        <w:noProof/>
      </w:rPr>
      <w:drawing>
        <wp:anchor distT="0" distB="0" distL="114300" distR="114300" simplePos="0" relativeHeight="251658240" behindDoc="0" locked="0" layoutInCell="1" allowOverlap="1" wp14:anchorId="3182E46A" wp14:editId="41C39A6D">
          <wp:simplePos x="0" y="0"/>
          <wp:positionH relativeFrom="column">
            <wp:align>center</wp:align>
          </wp:positionH>
          <wp:positionV relativeFrom="page">
            <wp:posOffset>228600</wp:posOffset>
          </wp:positionV>
          <wp:extent cx="786384" cy="438912"/>
          <wp:effectExtent l="0" t="0" r="0" b="0"/>
          <wp:wrapNone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384" cy="4389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88A3E9C"/>
    <w:multiLevelType w:val="multilevel"/>
    <w:tmpl w:val="50845B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AA70D1"/>
    <w:multiLevelType w:val="hybridMultilevel"/>
    <w:tmpl w:val="A6B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F44622"/>
    <w:multiLevelType w:val="multilevel"/>
    <w:tmpl w:val="B95A42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font44" w:hAnsi="font44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362509D"/>
    <w:multiLevelType w:val="hybridMultilevel"/>
    <w:tmpl w:val="9A72B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561CBD"/>
    <w:multiLevelType w:val="multilevel"/>
    <w:tmpl w:val="8BF80F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041301"/>
    <w:multiLevelType w:val="hybridMultilevel"/>
    <w:tmpl w:val="A060FB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0C0BF9"/>
    <w:multiLevelType w:val="multilevel"/>
    <w:tmpl w:val="E7C65A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124737"/>
    <w:multiLevelType w:val="multilevel"/>
    <w:tmpl w:val="AE66FB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3B3A9B"/>
    <w:multiLevelType w:val="multilevel"/>
    <w:tmpl w:val="3C0C1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FE226F"/>
    <w:multiLevelType w:val="multilevel"/>
    <w:tmpl w:val="749041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A81C06"/>
    <w:multiLevelType w:val="hybridMultilevel"/>
    <w:tmpl w:val="74742294"/>
    <w:lvl w:ilvl="0" w:tplc="ADB6999A">
      <w:start w:val="1"/>
      <w:numFmt w:val="bullet"/>
      <w:lvlText w:val="-"/>
      <w:lvlJc w:val="left"/>
      <w:pPr>
        <w:ind w:left="1080" w:hanging="360"/>
      </w:pPr>
      <w:rPr>
        <w:rFonts w:ascii="font1626" w:hAnsi="font1626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D90DAD"/>
    <w:multiLevelType w:val="hybridMultilevel"/>
    <w:tmpl w:val="ACD02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031A1"/>
    <w:multiLevelType w:val="multilevel"/>
    <w:tmpl w:val="860885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font44" w:hAnsi="font44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94D2188"/>
    <w:multiLevelType w:val="hybridMultilevel"/>
    <w:tmpl w:val="42FC2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577A3"/>
    <w:multiLevelType w:val="multilevel"/>
    <w:tmpl w:val="E5466B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2369C4"/>
    <w:multiLevelType w:val="multilevel"/>
    <w:tmpl w:val="B88205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5E5B82"/>
    <w:multiLevelType w:val="hybridMultilevel"/>
    <w:tmpl w:val="0D2819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1B6359"/>
    <w:multiLevelType w:val="multilevel"/>
    <w:tmpl w:val="4E50C3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A1003F"/>
    <w:multiLevelType w:val="multilevel"/>
    <w:tmpl w:val="4898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9651795">
    <w:abstractNumId w:val="9"/>
  </w:num>
  <w:num w:numId="2" w16cid:durableId="1331955511">
    <w:abstractNumId w:val="7"/>
  </w:num>
  <w:num w:numId="3" w16cid:durableId="527836995">
    <w:abstractNumId w:val="6"/>
  </w:num>
  <w:num w:numId="4" w16cid:durableId="1644383536">
    <w:abstractNumId w:val="5"/>
  </w:num>
  <w:num w:numId="5" w16cid:durableId="1656952589">
    <w:abstractNumId w:val="4"/>
  </w:num>
  <w:num w:numId="6" w16cid:durableId="630478673">
    <w:abstractNumId w:val="8"/>
  </w:num>
  <w:num w:numId="7" w16cid:durableId="290747860">
    <w:abstractNumId w:val="3"/>
  </w:num>
  <w:num w:numId="8" w16cid:durableId="697776411">
    <w:abstractNumId w:val="2"/>
  </w:num>
  <w:num w:numId="9" w16cid:durableId="1461536834">
    <w:abstractNumId w:val="1"/>
  </w:num>
  <w:num w:numId="10" w16cid:durableId="1437863809">
    <w:abstractNumId w:val="0"/>
  </w:num>
  <w:num w:numId="11" w16cid:durableId="1728214532">
    <w:abstractNumId w:val="9"/>
    <w:lvlOverride w:ilvl="0">
      <w:startOverride w:val="1"/>
    </w:lvlOverride>
  </w:num>
  <w:num w:numId="12" w16cid:durableId="877937889">
    <w:abstractNumId w:val="18"/>
  </w:num>
  <w:num w:numId="13" w16cid:durableId="754977930">
    <w:abstractNumId w:val="14"/>
  </w:num>
  <w:num w:numId="14" w16cid:durableId="913323121">
    <w:abstractNumId w:val="19"/>
  </w:num>
  <w:num w:numId="15" w16cid:durableId="333805911">
    <w:abstractNumId w:val="17"/>
  </w:num>
  <w:num w:numId="16" w16cid:durableId="1086196873">
    <w:abstractNumId w:val="27"/>
  </w:num>
  <w:num w:numId="17" w16cid:durableId="1219975138">
    <w:abstractNumId w:val="28"/>
  </w:num>
  <w:num w:numId="18" w16cid:durableId="1247030338">
    <w:abstractNumId w:val="24"/>
  </w:num>
  <w:num w:numId="19" w16cid:durableId="751781555">
    <w:abstractNumId w:val="25"/>
  </w:num>
  <w:num w:numId="20" w16cid:durableId="36787065">
    <w:abstractNumId w:val="16"/>
  </w:num>
  <w:num w:numId="21" w16cid:durableId="472480789">
    <w:abstractNumId w:val="10"/>
  </w:num>
  <w:num w:numId="22" w16cid:durableId="1985235907">
    <w:abstractNumId w:val="21"/>
  </w:num>
  <w:num w:numId="23" w16cid:durableId="1824085678">
    <w:abstractNumId w:val="11"/>
  </w:num>
  <w:num w:numId="24" w16cid:durableId="601034050">
    <w:abstractNumId w:val="12"/>
  </w:num>
  <w:num w:numId="25" w16cid:durableId="1435975357">
    <w:abstractNumId w:val="22"/>
  </w:num>
  <w:num w:numId="26" w16cid:durableId="57213258">
    <w:abstractNumId w:val="15"/>
  </w:num>
  <w:num w:numId="27" w16cid:durableId="947589652">
    <w:abstractNumId w:val="20"/>
  </w:num>
  <w:num w:numId="28" w16cid:durableId="1041200005">
    <w:abstractNumId w:val="26"/>
  </w:num>
  <w:num w:numId="29" w16cid:durableId="331955129">
    <w:abstractNumId w:val="23"/>
  </w:num>
  <w:num w:numId="30" w16cid:durableId="5463814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7C"/>
    <w:rsid w:val="000000CB"/>
    <w:rsid w:val="00002B71"/>
    <w:rsid w:val="00015706"/>
    <w:rsid w:val="00022237"/>
    <w:rsid w:val="00022983"/>
    <w:rsid w:val="000270E4"/>
    <w:rsid w:val="00047DB7"/>
    <w:rsid w:val="000564F6"/>
    <w:rsid w:val="00067078"/>
    <w:rsid w:val="00083576"/>
    <w:rsid w:val="00085B8F"/>
    <w:rsid w:val="00095AB5"/>
    <w:rsid w:val="000A14B0"/>
    <w:rsid w:val="000B0219"/>
    <w:rsid w:val="000C37F8"/>
    <w:rsid w:val="000D6B96"/>
    <w:rsid w:val="000F1E8A"/>
    <w:rsid w:val="001001AC"/>
    <w:rsid w:val="00101EE4"/>
    <w:rsid w:val="001077AF"/>
    <w:rsid w:val="00151702"/>
    <w:rsid w:val="00156A49"/>
    <w:rsid w:val="00163F76"/>
    <w:rsid w:val="001679F5"/>
    <w:rsid w:val="0018321D"/>
    <w:rsid w:val="001A1DFE"/>
    <w:rsid w:val="001A4751"/>
    <w:rsid w:val="001A5F9E"/>
    <w:rsid w:val="001B5DE8"/>
    <w:rsid w:val="001B698C"/>
    <w:rsid w:val="001C0971"/>
    <w:rsid w:val="001C1A6C"/>
    <w:rsid w:val="0021652F"/>
    <w:rsid w:val="00222A69"/>
    <w:rsid w:val="0022449A"/>
    <w:rsid w:val="00270FB0"/>
    <w:rsid w:val="0028394C"/>
    <w:rsid w:val="00287845"/>
    <w:rsid w:val="00292F74"/>
    <w:rsid w:val="00295DA7"/>
    <w:rsid w:val="002A3449"/>
    <w:rsid w:val="002A4423"/>
    <w:rsid w:val="002B375E"/>
    <w:rsid w:val="002B618D"/>
    <w:rsid w:val="002E1502"/>
    <w:rsid w:val="002E30A6"/>
    <w:rsid w:val="002F6328"/>
    <w:rsid w:val="002F7094"/>
    <w:rsid w:val="00302FB1"/>
    <w:rsid w:val="00306420"/>
    <w:rsid w:val="00312E98"/>
    <w:rsid w:val="0031634F"/>
    <w:rsid w:val="00325D54"/>
    <w:rsid w:val="00347351"/>
    <w:rsid w:val="00374D58"/>
    <w:rsid w:val="0038242E"/>
    <w:rsid w:val="003B79BE"/>
    <w:rsid w:val="003C2815"/>
    <w:rsid w:val="003D046B"/>
    <w:rsid w:val="003D74E4"/>
    <w:rsid w:val="003F0114"/>
    <w:rsid w:val="003F059A"/>
    <w:rsid w:val="003F0C27"/>
    <w:rsid w:val="003F0D83"/>
    <w:rsid w:val="003F66CD"/>
    <w:rsid w:val="003F737C"/>
    <w:rsid w:val="00403E2C"/>
    <w:rsid w:val="00407BF2"/>
    <w:rsid w:val="0041785D"/>
    <w:rsid w:val="00425C53"/>
    <w:rsid w:val="00440A49"/>
    <w:rsid w:val="004609CE"/>
    <w:rsid w:val="00481DA7"/>
    <w:rsid w:val="00484A56"/>
    <w:rsid w:val="00497EA0"/>
    <w:rsid w:val="004A5CBD"/>
    <w:rsid w:val="004C6411"/>
    <w:rsid w:val="004D45CA"/>
    <w:rsid w:val="004E14E4"/>
    <w:rsid w:val="004F43AC"/>
    <w:rsid w:val="00500B6D"/>
    <w:rsid w:val="00502B36"/>
    <w:rsid w:val="0053622F"/>
    <w:rsid w:val="00551688"/>
    <w:rsid w:val="00552165"/>
    <w:rsid w:val="00577649"/>
    <w:rsid w:val="0058584D"/>
    <w:rsid w:val="005A18BA"/>
    <w:rsid w:val="005C0ADE"/>
    <w:rsid w:val="005C23DF"/>
    <w:rsid w:val="005D7BF2"/>
    <w:rsid w:val="005F1383"/>
    <w:rsid w:val="0060315F"/>
    <w:rsid w:val="00603F65"/>
    <w:rsid w:val="006154E2"/>
    <w:rsid w:val="00620C03"/>
    <w:rsid w:val="0062136B"/>
    <w:rsid w:val="006231A3"/>
    <w:rsid w:val="00631E90"/>
    <w:rsid w:val="00653B31"/>
    <w:rsid w:val="00661F7A"/>
    <w:rsid w:val="00677ADC"/>
    <w:rsid w:val="00684D17"/>
    <w:rsid w:val="0068553D"/>
    <w:rsid w:val="00695D28"/>
    <w:rsid w:val="006A2BD0"/>
    <w:rsid w:val="006B1B1B"/>
    <w:rsid w:val="006D46B4"/>
    <w:rsid w:val="006D4E58"/>
    <w:rsid w:val="006D556E"/>
    <w:rsid w:val="006E4BF8"/>
    <w:rsid w:val="006E54D6"/>
    <w:rsid w:val="00703E09"/>
    <w:rsid w:val="00724895"/>
    <w:rsid w:val="00727BA2"/>
    <w:rsid w:val="00736104"/>
    <w:rsid w:val="00746D46"/>
    <w:rsid w:val="007573CB"/>
    <w:rsid w:val="00763DB5"/>
    <w:rsid w:val="0078310C"/>
    <w:rsid w:val="00796606"/>
    <w:rsid w:val="007A464B"/>
    <w:rsid w:val="007B38A3"/>
    <w:rsid w:val="007B5449"/>
    <w:rsid w:val="007E4121"/>
    <w:rsid w:val="007F7BEC"/>
    <w:rsid w:val="00810CFD"/>
    <w:rsid w:val="00822B48"/>
    <w:rsid w:val="00855DBF"/>
    <w:rsid w:val="008607C0"/>
    <w:rsid w:val="008652D9"/>
    <w:rsid w:val="00865A95"/>
    <w:rsid w:val="00877D23"/>
    <w:rsid w:val="00893B8F"/>
    <w:rsid w:val="008A216A"/>
    <w:rsid w:val="008B5D90"/>
    <w:rsid w:val="008C30EC"/>
    <w:rsid w:val="008D3A99"/>
    <w:rsid w:val="008E445C"/>
    <w:rsid w:val="008F717E"/>
    <w:rsid w:val="00900C15"/>
    <w:rsid w:val="0094001B"/>
    <w:rsid w:val="00955A4B"/>
    <w:rsid w:val="0097370E"/>
    <w:rsid w:val="00977AB8"/>
    <w:rsid w:val="00997F45"/>
    <w:rsid w:val="009A1092"/>
    <w:rsid w:val="009A4968"/>
    <w:rsid w:val="009D0281"/>
    <w:rsid w:val="009D0345"/>
    <w:rsid w:val="009E18C8"/>
    <w:rsid w:val="009E51EA"/>
    <w:rsid w:val="009F0280"/>
    <w:rsid w:val="009F274D"/>
    <w:rsid w:val="009F3C43"/>
    <w:rsid w:val="009F701D"/>
    <w:rsid w:val="009F7084"/>
    <w:rsid w:val="00A11DB6"/>
    <w:rsid w:val="00A26CAB"/>
    <w:rsid w:val="00A352E2"/>
    <w:rsid w:val="00A45E45"/>
    <w:rsid w:val="00A46E3E"/>
    <w:rsid w:val="00A50201"/>
    <w:rsid w:val="00A72CCC"/>
    <w:rsid w:val="00A9362B"/>
    <w:rsid w:val="00A975B0"/>
    <w:rsid w:val="00AB586D"/>
    <w:rsid w:val="00AD2895"/>
    <w:rsid w:val="00AD7A6F"/>
    <w:rsid w:val="00AE41A8"/>
    <w:rsid w:val="00AE580F"/>
    <w:rsid w:val="00AF6113"/>
    <w:rsid w:val="00B07BBA"/>
    <w:rsid w:val="00B165A9"/>
    <w:rsid w:val="00B20675"/>
    <w:rsid w:val="00B31819"/>
    <w:rsid w:val="00B33865"/>
    <w:rsid w:val="00B3497C"/>
    <w:rsid w:val="00B34EC5"/>
    <w:rsid w:val="00B635AF"/>
    <w:rsid w:val="00B648AC"/>
    <w:rsid w:val="00B65FEA"/>
    <w:rsid w:val="00B6660B"/>
    <w:rsid w:val="00B7417C"/>
    <w:rsid w:val="00B76139"/>
    <w:rsid w:val="00B84817"/>
    <w:rsid w:val="00BB4A86"/>
    <w:rsid w:val="00BC3412"/>
    <w:rsid w:val="00BD0309"/>
    <w:rsid w:val="00BE0742"/>
    <w:rsid w:val="00BF1A8E"/>
    <w:rsid w:val="00C026AC"/>
    <w:rsid w:val="00C05C28"/>
    <w:rsid w:val="00C11525"/>
    <w:rsid w:val="00C31EDD"/>
    <w:rsid w:val="00C4213B"/>
    <w:rsid w:val="00C669DF"/>
    <w:rsid w:val="00C70331"/>
    <w:rsid w:val="00CA0356"/>
    <w:rsid w:val="00CA080D"/>
    <w:rsid w:val="00CD0429"/>
    <w:rsid w:val="00CD2BF8"/>
    <w:rsid w:val="00D10DD0"/>
    <w:rsid w:val="00D2367C"/>
    <w:rsid w:val="00D2433C"/>
    <w:rsid w:val="00D2558A"/>
    <w:rsid w:val="00D43C9A"/>
    <w:rsid w:val="00D653BD"/>
    <w:rsid w:val="00D85BA4"/>
    <w:rsid w:val="00D86156"/>
    <w:rsid w:val="00DA37CC"/>
    <w:rsid w:val="00DB779F"/>
    <w:rsid w:val="00DF69CB"/>
    <w:rsid w:val="00E00FA5"/>
    <w:rsid w:val="00E04281"/>
    <w:rsid w:val="00E04E88"/>
    <w:rsid w:val="00E12BE8"/>
    <w:rsid w:val="00E13F55"/>
    <w:rsid w:val="00E24E1F"/>
    <w:rsid w:val="00E349C7"/>
    <w:rsid w:val="00E35517"/>
    <w:rsid w:val="00E36608"/>
    <w:rsid w:val="00E56D0D"/>
    <w:rsid w:val="00E768D3"/>
    <w:rsid w:val="00E848DD"/>
    <w:rsid w:val="00E85192"/>
    <w:rsid w:val="00E85B00"/>
    <w:rsid w:val="00E90BBA"/>
    <w:rsid w:val="00E95455"/>
    <w:rsid w:val="00E967F3"/>
    <w:rsid w:val="00EB637B"/>
    <w:rsid w:val="00ED45E6"/>
    <w:rsid w:val="00EE62C2"/>
    <w:rsid w:val="00F03C93"/>
    <w:rsid w:val="00F30F0A"/>
    <w:rsid w:val="00F329AD"/>
    <w:rsid w:val="00F35BEF"/>
    <w:rsid w:val="00F5731F"/>
    <w:rsid w:val="00F60120"/>
    <w:rsid w:val="00F6731A"/>
    <w:rsid w:val="00F761E0"/>
    <w:rsid w:val="00F8223D"/>
    <w:rsid w:val="00F90D4F"/>
    <w:rsid w:val="00F92A5F"/>
    <w:rsid w:val="00F94587"/>
    <w:rsid w:val="00FA0B2C"/>
    <w:rsid w:val="00FA1D06"/>
    <w:rsid w:val="00FB3641"/>
    <w:rsid w:val="00FB64B0"/>
    <w:rsid w:val="00FF5FDD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2EBEA9"/>
  <w15:chartTrackingRefBased/>
  <w15:docId w15:val="{0E697254-03F3-954A-8453-61766F78D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4D6"/>
    <w:pPr>
      <w:spacing w:after="240" w:line="240" w:lineRule="auto"/>
      <w:ind w:firstLine="0"/>
    </w:pPr>
    <w:rPr>
      <w:rFonts w:ascii="Times New Roman" w:eastAsia="Times New Roman" w:hAnsi="Times New Roman" w:cs="Times New Roman"/>
      <w:color w:val="565A5C"/>
      <w:lang w:eastAsia="en-US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810CF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sid w:val="00810CFD"/>
    <w:rPr>
      <w:rFonts w:asciiTheme="majorHAnsi" w:eastAsiaTheme="majorEastAsia" w:hAnsiTheme="majorHAnsi" w:cstheme="majorBidi"/>
      <w:b/>
      <w:bCs/>
      <w:color w:val="565A5C"/>
      <w:sz w:val="28"/>
      <w:lang w:eastAsia="en-US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customStyle="1" w:styleId="apple-converted-space">
    <w:name w:val="apple-converted-space"/>
    <w:basedOn w:val="DefaultParagraphFont"/>
    <w:rsid w:val="00F60120"/>
  </w:style>
  <w:style w:type="character" w:styleId="UnresolvedMention">
    <w:name w:val="Unresolved Mention"/>
    <w:basedOn w:val="DefaultParagraphFont"/>
    <w:uiPriority w:val="99"/>
    <w:semiHidden/>
    <w:unhideWhenUsed/>
    <w:rsid w:val="00FF5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python.org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mongodb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plotly.com/dash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pymongo.readthedocs.io/en/stabl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ricslutz/Library/Containers/com.microsoft.Word/Data/Library/Application%20Support/Microsoft/Office/16.0/DTS/Search/%7b6A90BF0E-C86F-4145-9928-8FA4B61DCFC9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F1AF93DEF0E9448AA812B5D12B5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30E45A-B847-AF44-B697-2AE83A96E8CB}"/>
      </w:docPartPr>
      <w:docPartBody>
        <w:p w:rsidR="00852110" w:rsidRDefault="00852110">
          <w:pPr>
            <w:pStyle w:val="05F1AF93DEF0E9448AA812B5D12B5120"/>
          </w:pPr>
          <w:r>
            <w:t>[Title Here, up to 12 Words, on One to Two Lines]</w:t>
          </w:r>
        </w:p>
      </w:docPartBody>
    </w:docPart>
    <w:docPart>
      <w:docPartPr>
        <w:name w:val="881211F3F318114293CC55FE101EDC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95C6F-0C92-0549-8B17-C020D71E99D4}"/>
      </w:docPartPr>
      <w:docPartBody>
        <w:p w:rsidR="00852110" w:rsidRDefault="00852110">
          <w:pPr>
            <w:pStyle w:val="881211F3F318114293CC55FE101EDCF6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ABD797190FD27D4D96A419C7A38B7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8592B-EB2A-964A-852B-D95C61D23B53}"/>
      </w:docPartPr>
      <w:docPartBody>
        <w:p w:rsidR="00852110" w:rsidRDefault="00852110">
          <w:pPr>
            <w:pStyle w:val="ABD797190FD27D4D96A419C7A38B71A4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ont44">
    <w:altName w:val="Calibri"/>
    <w:panose1 w:val="020B0604020202020204"/>
    <w:charset w:val="00"/>
    <w:family w:val="auto"/>
    <w:notTrueType/>
    <w:pitch w:val="default"/>
  </w:font>
  <w:font w:name="font1626">
    <w:altName w:val="Calibri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10"/>
    <w:rsid w:val="0085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F1AF93DEF0E9448AA812B5D12B5120">
    <w:name w:val="05F1AF93DEF0E9448AA812B5D12B5120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881211F3F318114293CC55FE101EDCF6">
    <w:name w:val="881211F3F318114293CC55FE101EDCF6"/>
  </w:style>
  <w:style w:type="paragraph" w:customStyle="1" w:styleId="ABD797190FD27D4D96A419C7A38B71A4">
    <w:name w:val="ABD797190FD27D4D96A419C7A38B71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Project Two README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{6A90BF0E-C86F-4145-9928-8FA4B61DCFC9}tf10002091.dotx</Template>
  <TotalTime>1</TotalTime>
  <Pages>8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CS-340 Client/Server Development – Project One README</vt:lpstr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CS-340 Client/Server Development – Project Two README</dc:title>
  <dc:subject/>
  <dc:creator>Eric Slutz</dc:creator>
  <cp:keywords/>
  <dc:description/>
  <cp:lastModifiedBy>Slutz, Eric</cp:lastModifiedBy>
  <cp:revision>2</cp:revision>
  <dcterms:created xsi:type="dcterms:W3CDTF">2023-04-15T21:42:00Z</dcterms:created>
  <dcterms:modified xsi:type="dcterms:W3CDTF">2023-04-15T21:42:00Z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